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5AED2266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2EBEBE2" w14:textId="77777777" w:rsidR="00032CDE" w:rsidRPr="00CF1A49" w:rsidRDefault="00032CDE" w:rsidP="00032CDE">
            <w:pPr>
              <w:pStyle w:val="Title"/>
            </w:pPr>
            <w:r>
              <w:t>Mohit</w:t>
            </w:r>
            <w:r w:rsidRPr="00CF1A49">
              <w:t xml:space="preserve"> </w:t>
            </w:r>
            <w:r w:rsidRPr="009761DE">
              <w:t>Kumar</w:t>
            </w:r>
          </w:p>
          <w:p w14:paraId="6FC51750" w14:textId="332F1AEA" w:rsidR="00032CDE" w:rsidRPr="00BE33F2" w:rsidRDefault="00BB5497" w:rsidP="00BE33F2">
            <w:pPr>
              <w:pStyle w:val="ContactInfo"/>
              <w:contextualSpacing w:val="0"/>
              <w:rPr>
                <w:color w:val="2C5C85" w:themeColor="hyperlink"/>
                <w:u w:val="single"/>
              </w:rPr>
            </w:pPr>
            <w:r>
              <w:t>Contact no</w:t>
            </w:r>
            <w:r w:rsidR="00AF2042">
              <w:t>:</w:t>
            </w:r>
            <w:r w:rsidR="00032CDE">
              <w:t xml:space="preserve"> </w:t>
            </w:r>
            <w:r w:rsidR="00032CDE" w:rsidRPr="00CF1A49">
              <w:t xml:space="preserve"> </w:t>
            </w:r>
            <w:r w:rsidR="00032CDE">
              <w:t>+91-9915614693</w:t>
            </w:r>
            <w:r w:rsidR="00BE33F2">
              <w:t xml:space="preserve">   Email </w:t>
            </w:r>
            <w:r w:rsidR="00AF2042">
              <w:t>ID</w:t>
            </w:r>
            <w:r w:rsidR="00BE33F2">
              <w:t xml:space="preserve">: </w:t>
            </w:r>
            <w:hyperlink r:id="rId7" w:history="1">
              <w:r w:rsidR="00BE33F2">
                <w:rPr>
                  <w:rStyle w:val="Hyperlink"/>
                </w:rPr>
                <w:t>ermohitrai28@gmail.com</w:t>
              </w:r>
            </w:hyperlink>
          </w:p>
          <w:p w14:paraId="0FCD8828" w14:textId="07EA5C64" w:rsidR="00692703" w:rsidRPr="00CF1A49" w:rsidRDefault="004B6127" w:rsidP="00BE33F2">
            <w:pPr>
              <w:pStyle w:val="ContactInfo"/>
              <w:contextualSpacing w:val="0"/>
            </w:pPr>
            <w:r w:rsidRPr="00BE33F2">
              <w:t>LinkedIn</w:t>
            </w:r>
            <w:r w:rsidRPr="00BE33F2">
              <w:rPr>
                <w:rStyle w:val="Hyperlink"/>
                <w:u w:val="none"/>
              </w:rPr>
              <w:t>:</w:t>
            </w:r>
            <w:r w:rsidR="00BE33F2">
              <w:rPr>
                <w:rStyle w:val="Hyperlink"/>
              </w:rPr>
              <w:t xml:space="preserve"> </w:t>
            </w:r>
            <w:r w:rsidRPr="004B6127">
              <w:rPr>
                <w:rStyle w:val="Hyperlink"/>
              </w:rPr>
              <w:t>https://www.linkedin.com/in/mohitrai28</w:t>
            </w:r>
          </w:p>
        </w:tc>
      </w:tr>
      <w:tr w:rsidR="009571D8" w:rsidRPr="00CF1A49" w14:paraId="767DC632" w14:textId="77777777" w:rsidTr="00692703">
        <w:tc>
          <w:tcPr>
            <w:tcW w:w="9360" w:type="dxa"/>
            <w:tcMar>
              <w:top w:w="432" w:type="dxa"/>
            </w:tcMar>
          </w:tcPr>
          <w:p w14:paraId="4B95E3A9" w14:textId="2AAE48DF" w:rsidR="00032CDE" w:rsidRDefault="00032CDE" w:rsidP="00032CDE">
            <w:pPr>
              <w:contextualSpacing w:val="0"/>
            </w:pPr>
            <w:r w:rsidRPr="00233589">
              <w:rPr>
                <w:rFonts w:asciiTheme="majorHAnsi" w:eastAsiaTheme="majorEastAsia" w:hAnsiTheme="majorHAnsi" w:cstheme="majorBidi"/>
                <w:b/>
                <w:caps/>
                <w:color w:val="262626" w:themeColor="text1" w:themeTint="D9"/>
                <w:sz w:val="28"/>
                <w:szCs w:val="32"/>
              </w:rPr>
              <w:t>Objective</w:t>
            </w:r>
          </w:p>
          <w:p w14:paraId="4434F61C" w14:textId="77777777" w:rsidR="001755A8" w:rsidRDefault="00032CDE" w:rsidP="00032CDE">
            <w:pPr>
              <w:contextualSpacing w:val="0"/>
            </w:pPr>
            <w:r w:rsidRPr="00F16F9F">
              <w:t xml:space="preserve">To work in pragmatic way in an organization where I can </w:t>
            </w:r>
            <w:r>
              <w:t>utilize</w:t>
            </w:r>
            <w:r w:rsidRPr="00F16F9F">
              <w:t xml:space="preserve"> my talent and enhance my skills to meet company goals and objectives with full integrity.</w:t>
            </w:r>
          </w:p>
          <w:p w14:paraId="2B420F5B" w14:textId="77777777" w:rsidR="00D4187B" w:rsidRDefault="00D4187B" w:rsidP="00032CDE">
            <w:pPr>
              <w:contextualSpacing w:val="0"/>
            </w:pPr>
          </w:p>
          <w:p w14:paraId="66E269A1" w14:textId="73EEA0BC" w:rsidR="00D4187B" w:rsidRDefault="00D4187B" w:rsidP="00D4187B">
            <w:pPr>
              <w:contextualSpacing w:val="0"/>
            </w:pPr>
            <w:r w:rsidRPr="00D4187B">
              <w:rPr>
                <w:rFonts w:asciiTheme="majorHAnsi" w:eastAsiaTheme="majorEastAsia" w:hAnsiTheme="majorHAnsi" w:cstheme="majorBidi"/>
                <w:b/>
                <w:caps/>
                <w:color w:val="262626" w:themeColor="text1" w:themeTint="D9"/>
                <w:sz w:val="28"/>
                <w:szCs w:val="32"/>
              </w:rPr>
              <w:t>PROFILE SUMMARY</w:t>
            </w:r>
          </w:p>
          <w:p w14:paraId="564D81EA" w14:textId="1F5B83A3" w:rsidR="00D4187B" w:rsidRPr="00CF1A49" w:rsidRDefault="004E1AC2" w:rsidP="00D4187B">
            <w:pPr>
              <w:contextualSpacing w:val="0"/>
            </w:pPr>
            <w:r w:rsidRPr="004E1AC2">
              <w:t xml:space="preserve">A skilled Senior Software Engineer with over </w:t>
            </w:r>
            <w:r>
              <w:t>3</w:t>
            </w:r>
            <w:r w:rsidRPr="004E1AC2">
              <w:t xml:space="preserve"> years of experience in full-stack development, specializing in Java, Spring Boot, React.js, and other web technologies. Experienced in developing APIs, managing databases, and solving technical problems. Strong communication and leadership skills, with a track record of delivering quality software solutions. Currently pursuing an MCA to further enhance technical knowledge and stay updated with industry trends.</w:t>
            </w:r>
          </w:p>
        </w:tc>
      </w:tr>
    </w:tbl>
    <w:sdt>
      <w:sdtPr>
        <w:alias w:val="Skills:"/>
        <w:tag w:val="Skills:"/>
        <w:id w:val="-1392877668"/>
        <w:placeholder>
          <w:docPart w:val="942EDC609ACB4A5880A0AF2103E03CED"/>
        </w:placeholder>
        <w:temporary/>
        <w:showingPlcHdr/>
        <w15:appearance w15:val="hidden"/>
      </w:sdtPr>
      <w:sdtContent>
        <w:p w14:paraId="756DC589" w14:textId="77777777" w:rsidR="00032CDE" w:rsidRPr="00CF1A49" w:rsidRDefault="00032CDE" w:rsidP="00032CDE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032CDE" w:rsidRPr="006E1507" w14:paraId="1D4769A8" w14:textId="77777777" w:rsidTr="00A2265F">
        <w:tc>
          <w:tcPr>
            <w:tcW w:w="4680" w:type="dxa"/>
          </w:tcPr>
          <w:p w14:paraId="5A2434C8" w14:textId="77777777" w:rsidR="00032CDE" w:rsidRPr="006E1507" w:rsidRDefault="00032CDE" w:rsidP="00032CDE">
            <w:pPr>
              <w:pStyle w:val="ListBullet"/>
              <w:contextualSpacing w:val="0"/>
            </w:pPr>
            <w:r w:rsidRPr="00CD3F03">
              <w:rPr>
                <w:rFonts w:ascii="Times New Roman" w:eastAsia="Times New Roman" w:hAnsi="Times New Roman"/>
                <w:bCs/>
                <w:sz w:val="20"/>
                <w:szCs w:val="20"/>
              </w:rPr>
              <w:t>Languages Known: Core Java (Abstraction, Threading, Generics, Collections)</w:t>
            </w:r>
          </w:p>
          <w:p w14:paraId="3A09D332" w14:textId="77777777" w:rsidR="00032CDE" w:rsidRPr="00180AD1" w:rsidRDefault="00032CDE" w:rsidP="00032CDE">
            <w:pPr>
              <w:pStyle w:val="ListBullet"/>
              <w:contextualSpacing w:val="0"/>
            </w:pPr>
            <w:r w:rsidRPr="00CD3F03">
              <w:rPr>
                <w:rFonts w:ascii="Times New Roman" w:eastAsia="Times New Roman" w:hAnsi="Times New Roman"/>
                <w:bCs/>
                <w:sz w:val="20"/>
                <w:szCs w:val="20"/>
              </w:rPr>
              <w:t>J2EE Technologies: Spring IOC, Spring MVC, Spring Boot, Web Services (Rest), Hibernate, JPA, Dependency Injection</w:t>
            </w:r>
          </w:p>
          <w:p w14:paraId="22ED23E3" w14:textId="13B4718F" w:rsidR="00180AD1" w:rsidRPr="00D61ADB" w:rsidRDefault="00180AD1" w:rsidP="00032CDE">
            <w:pPr>
              <w:pStyle w:val="ListBullet"/>
              <w:contextualSpacing w:val="0"/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Microservices Integration, REST Calls.</w:t>
            </w:r>
          </w:p>
          <w:p w14:paraId="324A05B7" w14:textId="77777777" w:rsidR="00032CDE" w:rsidRPr="00D61ADB" w:rsidRDefault="00032CDE" w:rsidP="00032CDE">
            <w:pPr>
              <w:pStyle w:val="ListBullet"/>
            </w:pPr>
            <w:r w:rsidRPr="00D61ADB">
              <w:t xml:space="preserve">App/web Servers: Apache Tomcat. </w:t>
            </w:r>
          </w:p>
          <w:p w14:paraId="5CCA01BD" w14:textId="77777777" w:rsidR="00032CDE" w:rsidRDefault="00032CDE" w:rsidP="00032CDE">
            <w:pPr>
              <w:pStyle w:val="ListBullet"/>
              <w:contextualSpacing w:val="0"/>
            </w:pPr>
            <w:r w:rsidRPr="00D61ADB">
              <w:t xml:space="preserve">Data Base: MYSQL, Oracle. </w:t>
            </w:r>
          </w:p>
          <w:p w14:paraId="4CB19BB5" w14:textId="77777777" w:rsidR="00032CDE" w:rsidRDefault="00032CDE" w:rsidP="00032CDE">
            <w:pPr>
              <w:pStyle w:val="ListBullet"/>
            </w:pPr>
            <w:r>
              <w:t>REACT JS –Components, Hooks, Routing, Fetching APIs using Fetch/Axios etc.</w:t>
            </w:r>
          </w:p>
          <w:p w14:paraId="54AF45BF" w14:textId="77777777" w:rsidR="00032CDE" w:rsidRDefault="00032CDE" w:rsidP="00032CDE">
            <w:pPr>
              <w:pStyle w:val="ListBullet"/>
            </w:pPr>
            <w:r>
              <w:t xml:space="preserve">JAVASCRIPT – Functions, DOM Manipulation, Promises, Async/await, Objects. </w:t>
            </w:r>
          </w:p>
          <w:p w14:paraId="631385CE" w14:textId="44303E9D" w:rsidR="00032CDE" w:rsidRDefault="00032CDE" w:rsidP="00617EE0">
            <w:pPr>
              <w:pStyle w:val="ListBullet"/>
            </w:pPr>
            <w:r>
              <w:t xml:space="preserve">HTML – </w:t>
            </w:r>
            <w:r w:rsidR="004F5A23" w:rsidRPr="004F5A23">
              <w:rPr>
                <w:lang w:val="en-IN"/>
              </w:rPr>
              <w:t>tags &amp; formation</w:t>
            </w:r>
            <w:r>
              <w:t xml:space="preserve"> </w:t>
            </w:r>
          </w:p>
          <w:p w14:paraId="7F010C5E" w14:textId="77777777" w:rsidR="00032CDE" w:rsidRDefault="00032CDE" w:rsidP="00032CDE">
            <w:pPr>
              <w:pStyle w:val="ListBullet"/>
            </w:pPr>
            <w:r>
              <w:t xml:space="preserve">CSS – Flex Box, alignment, State chance events/styles etc. </w:t>
            </w:r>
          </w:p>
          <w:p w14:paraId="29ABD2F7" w14:textId="1E3B4870" w:rsidR="00D4187B" w:rsidRPr="006E1507" w:rsidRDefault="00032CDE" w:rsidP="00D4187B">
            <w:pPr>
              <w:pStyle w:val="ListBullet"/>
            </w:pPr>
            <w:r>
              <w:t>BOOTSTRAP – Classes of bootstrap.</w:t>
            </w:r>
          </w:p>
        </w:tc>
        <w:tc>
          <w:tcPr>
            <w:tcW w:w="4680" w:type="dxa"/>
            <w:tcMar>
              <w:left w:w="360" w:type="dxa"/>
            </w:tcMar>
          </w:tcPr>
          <w:p w14:paraId="6D45A0DC" w14:textId="77777777" w:rsidR="00032CDE" w:rsidRPr="006E1507" w:rsidRDefault="00032CDE" w:rsidP="00032CDE">
            <w:pPr>
              <w:pStyle w:val="ListBullet"/>
            </w:pPr>
            <w:r w:rsidRPr="00CD3F03">
              <w:t>Good knowledge on SOLID principles.</w:t>
            </w:r>
          </w:p>
          <w:p w14:paraId="2338FF06" w14:textId="77777777" w:rsidR="00032CDE" w:rsidRPr="00CD3F03" w:rsidRDefault="00032CDE" w:rsidP="00032CDE">
            <w:pPr>
              <w:pStyle w:val="ListBullet"/>
            </w:pPr>
            <w:r w:rsidRPr="00CD3F03">
              <w:t xml:space="preserve">Communication and Leadership Skills </w:t>
            </w:r>
          </w:p>
          <w:p w14:paraId="5C9C609F" w14:textId="77777777" w:rsidR="00032CDE" w:rsidRPr="00CD3F03" w:rsidRDefault="00032CDE" w:rsidP="00032CDE">
            <w:pPr>
              <w:pStyle w:val="ListBullet"/>
            </w:pPr>
            <w:r w:rsidRPr="00CD3F03">
              <w:t xml:space="preserve">Self-starter able to work with minimal supervision </w:t>
            </w:r>
          </w:p>
          <w:p w14:paraId="76338CA0" w14:textId="3E264C97" w:rsidR="00032CDE" w:rsidRPr="00CD3F03" w:rsidRDefault="00032CDE" w:rsidP="00032CDE">
            <w:pPr>
              <w:pStyle w:val="ListBullet"/>
            </w:pPr>
            <w:r w:rsidRPr="00CD3F03">
              <w:t>Strong analytical, problem</w:t>
            </w:r>
            <w:r w:rsidR="004F5A23">
              <w:t>-</w:t>
            </w:r>
            <w:r w:rsidRPr="00CD3F03">
              <w:t xml:space="preserve">solving, and conceptual skills </w:t>
            </w:r>
          </w:p>
          <w:p w14:paraId="47D04DD9" w14:textId="06228261" w:rsidR="00032CDE" w:rsidRPr="006E1507" w:rsidRDefault="00032CDE" w:rsidP="00032CDE">
            <w:pPr>
              <w:pStyle w:val="ListBullet"/>
            </w:pPr>
            <w:r w:rsidRPr="00CD3F03">
              <w:t xml:space="preserve">Quick Learner </w:t>
            </w:r>
          </w:p>
        </w:tc>
      </w:tr>
    </w:tbl>
    <w:p w14:paraId="52296459" w14:textId="30FA18CE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E3038B4249854B968B1DBC59763170B0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032CDE" w:rsidRPr="00CF1A49" w14:paraId="244594F6" w14:textId="77777777" w:rsidTr="00032CDE">
        <w:tc>
          <w:tcPr>
            <w:tcW w:w="9290" w:type="dxa"/>
          </w:tcPr>
          <w:p w14:paraId="7FAA7079" w14:textId="4186AF32" w:rsidR="007436A9" w:rsidRPr="00CF1A49" w:rsidRDefault="007436A9" w:rsidP="007436A9">
            <w:pPr>
              <w:pStyle w:val="Heading3"/>
              <w:contextualSpacing w:val="0"/>
            </w:pPr>
            <w:r>
              <w:t>Nov-2024</w:t>
            </w:r>
            <w:r>
              <w:t xml:space="preserve"> </w:t>
            </w:r>
            <w:r w:rsidRPr="00CF1A49">
              <w:t>–</w:t>
            </w:r>
            <w:r>
              <w:t xml:space="preserve"> Present</w:t>
            </w:r>
          </w:p>
          <w:p w14:paraId="3C058ED1" w14:textId="77777777" w:rsidR="007436A9" w:rsidRDefault="007436A9" w:rsidP="007436A9">
            <w:pPr>
              <w:pStyle w:val="Heading2"/>
              <w:contextualSpacing w:val="0"/>
              <w:rPr>
                <w:rStyle w:val="SubtleReference"/>
              </w:rPr>
            </w:pPr>
            <w:r w:rsidRPr="00BE2A47">
              <w:t xml:space="preserve">specialist software ENGINEER, </w:t>
            </w:r>
            <w:r w:rsidRPr="00B252EB">
              <w:rPr>
                <w:rStyle w:val="SubtleReference"/>
              </w:rPr>
              <w:t>SOCIETE</w:t>
            </w:r>
            <w:r w:rsidRPr="00BE2A47">
              <w:rPr>
                <w:rStyle w:val="SubtleReference"/>
              </w:rPr>
              <w:t xml:space="preserve"> generale</w:t>
            </w:r>
          </w:p>
          <w:p w14:paraId="3807F5BB" w14:textId="17E90033" w:rsidR="00AF5DBA" w:rsidRPr="00AF5DBA" w:rsidRDefault="00AF5DBA" w:rsidP="00AF5DBA">
            <w:pPr>
              <w:tabs>
                <w:tab w:val="left" w:pos="540"/>
              </w:tabs>
              <w:ind w:left="540" w:hanging="540"/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My responsibilities have included:</w:t>
            </w:r>
          </w:p>
          <w:p w14:paraId="246AE2FC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Designed and developed a </w:t>
            </w:r>
            <w:r w:rsidRPr="00AF5DBA">
              <w:rPr>
                <w:rStyle w:val="Strong"/>
                <w:sz w:val="20"/>
                <w:szCs w:val="20"/>
              </w:rPr>
              <w:t>Modeling Tool</w:t>
            </w:r>
            <w:r w:rsidRPr="00AF5DBA">
              <w:rPr>
                <w:sz w:val="20"/>
                <w:szCs w:val="20"/>
              </w:rPr>
              <w:t xml:space="preserve"> from scratch to monitor Key Risk Indicators (KRIs).</w:t>
            </w:r>
          </w:p>
          <w:p w14:paraId="3392A9D3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Built and maintained the </w:t>
            </w:r>
            <w:r w:rsidRPr="00AF5DBA">
              <w:rPr>
                <w:rStyle w:val="Strong"/>
                <w:sz w:val="20"/>
                <w:szCs w:val="20"/>
              </w:rPr>
              <w:t>frontend using React.js and Redux Toolkit</w:t>
            </w:r>
            <w:r w:rsidRPr="00AF5DBA">
              <w:rPr>
                <w:sz w:val="20"/>
                <w:szCs w:val="20"/>
              </w:rPr>
              <w:t xml:space="preserve"> for state management.</w:t>
            </w:r>
          </w:p>
          <w:p w14:paraId="1C89DA0C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Integrated REST APIs and developed interactive </w:t>
            </w:r>
            <w:r w:rsidRPr="00AF5DBA">
              <w:rPr>
                <w:rStyle w:val="Strong"/>
                <w:sz w:val="20"/>
                <w:szCs w:val="20"/>
              </w:rPr>
              <w:t>KRI dashboards</w:t>
            </w:r>
            <w:r w:rsidRPr="00AF5DBA">
              <w:rPr>
                <w:sz w:val="20"/>
                <w:szCs w:val="20"/>
              </w:rPr>
              <w:t xml:space="preserve"> with data visualization in </w:t>
            </w:r>
            <w:r w:rsidRPr="00AF5DBA">
              <w:rPr>
                <w:rStyle w:val="Strong"/>
                <w:sz w:val="20"/>
                <w:szCs w:val="20"/>
              </w:rPr>
              <w:t>table, chart, and matrix formats</w:t>
            </w:r>
            <w:r w:rsidRPr="00AF5DBA">
              <w:rPr>
                <w:sz w:val="20"/>
                <w:szCs w:val="20"/>
              </w:rPr>
              <w:t>.</w:t>
            </w:r>
          </w:p>
          <w:p w14:paraId="6F7EC264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lastRenderedPageBreak/>
              <w:t xml:space="preserve">Implemented </w:t>
            </w:r>
            <w:r w:rsidRPr="00AF5DBA">
              <w:rPr>
                <w:rStyle w:val="Strong"/>
                <w:sz w:val="20"/>
                <w:szCs w:val="20"/>
              </w:rPr>
              <w:t>threshold-based highlighting</w:t>
            </w:r>
            <w:r w:rsidRPr="00AF5DBA">
              <w:rPr>
                <w:sz w:val="20"/>
                <w:szCs w:val="20"/>
              </w:rPr>
              <w:t xml:space="preserve"> using numeric and color indicators for better visibility of KRI performance.</w:t>
            </w:r>
          </w:p>
          <w:p w14:paraId="6CF473D5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Developed and maintained </w:t>
            </w:r>
            <w:r w:rsidRPr="00AF5DBA">
              <w:rPr>
                <w:rStyle w:val="Strong"/>
                <w:sz w:val="20"/>
                <w:szCs w:val="20"/>
              </w:rPr>
              <w:t>automated and no-regression testing</w:t>
            </w:r>
            <w:r w:rsidRPr="00AF5DBA">
              <w:rPr>
                <w:sz w:val="20"/>
                <w:szCs w:val="20"/>
              </w:rPr>
              <w:t xml:space="preserve"> using </w:t>
            </w:r>
            <w:r w:rsidRPr="00AF5DBA">
              <w:rPr>
                <w:rStyle w:val="Strong"/>
                <w:sz w:val="20"/>
                <w:szCs w:val="20"/>
              </w:rPr>
              <w:t>Playwright</w:t>
            </w:r>
            <w:r w:rsidRPr="00AF5DBA">
              <w:rPr>
                <w:sz w:val="20"/>
                <w:szCs w:val="20"/>
              </w:rPr>
              <w:t>.</w:t>
            </w:r>
          </w:p>
          <w:p w14:paraId="790C95CE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Wrote </w:t>
            </w:r>
            <w:r w:rsidRPr="00AF5DBA">
              <w:rPr>
                <w:rStyle w:val="Strong"/>
                <w:sz w:val="20"/>
                <w:szCs w:val="20"/>
              </w:rPr>
              <w:t>unit tests</w:t>
            </w:r>
            <w:r w:rsidRPr="00AF5DBA">
              <w:rPr>
                <w:sz w:val="20"/>
                <w:szCs w:val="20"/>
              </w:rPr>
              <w:t xml:space="preserve"> for code coverage using </w:t>
            </w:r>
            <w:proofErr w:type="spellStart"/>
            <w:r w:rsidRPr="00AF5DBA">
              <w:rPr>
                <w:rStyle w:val="Strong"/>
                <w:sz w:val="20"/>
                <w:szCs w:val="20"/>
              </w:rPr>
              <w:t>Vitest</w:t>
            </w:r>
            <w:proofErr w:type="spellEnd"/>
            <w:r w:rsidRPr="00AF5DBA">
              <w:rPr>
                <w:sz w:val="20"/>
                <w:szCs w:val="20"/>
              </w:rPr>
              <w:t xml:space="preserve"> and ensured code quality improvements via </w:t>
            </w:r>
            <w:r w:rsidRPr="00AF5DBA">
              <w:rPr>
                <w:rStyle w:val="Strong"/>
                <w:sz w:val="20"/>
                <w:szCs w:val="20"/>
              </w:rPr>
              <w:t>SonarQube</w:t>
            </w:r>
            <w:r w:rsidRPr="00AF5DBA">
              <w:rPr>
                <w:sz w:val="20"/>
                <w:szCs w:val="20"/>
              </w:rPr>
              <w:t>.</w:t>
            </w:r>
          </w:p>
          <w:p w14:paraId="72DC0189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 xml:space="preserve">Delivered </w:t>
            </w:r>
            <w:r w:rsidRPr="00AF5DBA">
              <w:rPr>
                <w:rStyle w:val="Strong"/>
                <w:sz w:val="20"/>
                <w:szCs w:val="20"/>
              </w:rPr>
              <w:t>new KRI front restitutions</w:t>
            </w:r>
            <w:r w:rsidRPr="00AF5DBA">
              <w:rPr>
                <w:sz w:val="20"/>
                <w:szCs w:val="20"/>
              </w:rPr>
              <w:t xml:space="preserve"> for various business indicators on a daily basis.</w:t>
            </w:r>
          </w:p>
          <w:p w14:paraId="7D33CECA" w14:textId="77777777" w:rsidR="00AF5DBA" w:rsidRPr="00AF5DBA" w:rsidRDefault="00AF5DBA" w:rsidP="00AF5DBA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AF5DBA">
              <w:rPr>
                <w:sz w:val="20"/>
                <w:szCs w:val="20"/>
              </w:rPr>
              <w:t>Collaborated with cross-functional teams to enhance performance, usability, and maintainability of the application.</w:t>
            </w:r>
          </w:p>
          <w:p w14:paraId="630987C5" w14:textId="77777777" w:rsidR="007436A9" w:rsidRDefault="007436A9" w:rsidP="00537061">
            <w:pPr>
              <w:pStyle w:val="Heading3"/>
              <w:contextualSpacing w:val="0"/>
            </w:pPr>
          </w:p>
          <w:p w14:paraId="45EC61A4" w14:textId="2847BC24" w:rsidR="00537061" w:rsidRPr="00CF1A49" w:rsidRDefault="00537061" w:rsidP="00537061">
            <w:pPr>
              <w:pStyle w:val="Heading3"/>
              <w:contextualSpacing w:val="0"/>
            </w:pPr>
            <w:r>
              <w:t>feb</w:t>
            </w:r>
            <w:r w:rsidRPr="00892785">
              <w:t>-20</w:t>
            </w:r>
            <w:r>
              <w:t>2</w:t>
            </w:r>
            <w:r w:rsidR="004A1F84">
              <w:t>4</w:t>
            </w:r>
            <w:r w:rsidRPr="00CF1A49">
              <w:t xml:space="preserve"> –</w:t>
            </w:r>
            <w:r>
              <w:t xml:space="preserve"> </w:t>
            </w:r>
            <w:r w:rsidR="007436A9">
              <w:t>Nov-2024</w:t>
            </w:r>
          </w:p>
          <w:p w14:paraId="186A9836" w14:textId="14C3365D" w:rsidR="00537061" w:rsidRDefault="00537061" w:rsidP="00537061">
            <w:pPr>
              <w:pStyle w:val="Heading2"/>
              <w:contextualSpacing w:val="0"/>
              <w:rPr>
                <w:rStyle w:val="SubtleReference"/>
              </w:rPr>
            </w:pPr>
            <w:r w:rsidRPr="00BE2A47">
              <w:t>s</w:t>
            </w:r>
            <w:r>
              <w:t>enior</w:t>
            </w:r>
            <w:r w:rsidRPr="00BE2A47">
              <w:t xml:space="preserve"> software ENGINEER,</w:t>
            </w:r>
            <w:r>
              <w:t xml:space="preserve"> </w:t>
            </w:r>
            <w:r w:rsidRPr="00537061">
              <w:rPr>
                <w:rStyle w:val="SubtleReference"/>
              </w:rPr>
              <w:t>Mercedes-Benz Research and Development</w:t>
            </w:r>
          </w:p>
          <w:p w14:paraId="76B1AE26" w14:textId="1A40E723" w:rsidR="00C6119F" w:rsidRPr="00C6119F" w:rsidRDefault="00537061" w:rsidP="00C6119F">
            <w:pPr>
              <w:tabs>
                <w:tab w:val="left" w:pos="540"/>
              </w:tabs>
              <w:ind w:left="540" w:hanging="540"/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My responsibilities have included:</w:t>
            </w:r>
          </w:p>
          <w:p w14:paraId="1972D3A1" w14:textId="71B98848" w:rsidR="00C6119F" w:rsidRPr="00C6119F" w:rsidRDefault="00C6119F" w:rsidP="00C6119F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6119F">
              <w:rPr>
                <w:rFonts w:ascii="Times New Roman" w:hAnsi="Times New Roman" w:cs="Times New Roman"/>
                <w:sz w:val="20"/>
                <w:szCs w:val="20"/>
              </w:rPr>
              <w:t xml:space="preserve"> My responsibilities included developing APIs for an internal project using JAVA, Spring Boot, JPA, and </w:t>
            </w:r>
            <w:r w:rsidR="00D176C4" w:rsidRPr="00D176C4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r w:rsidRPr="00C6119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52D89A6" w14:textId="4A74308C" w:rsidR="00C6119F" w:rsidRDefault="00C6119F" w:rsidP="00C6119F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6119F">
              <w:rPr>
                <w:rFonts w:ascii="Times New Roman" w:hAnsi="Times New Roman" w:cs="Times New Roman"/>
                <w:sz w:val="20"/>
                <w:szCs w:val="20"/>
              </w:rPr>
              <w:t xml:space="preserve"> As a full stack developer, I undertook the creation of screens</w:t>
            </w:r>
            <w:r w:rsidR="00D176C4">
              <w:rPr>
                <w:rFonts w:ascii="Times New Roman" w:hAnsi="Times New Roman" w:cs="Times New Roman"/>
                <w:sz w:val="20"/>
                <w:szCs w:val="20"/>
              </w:rPr>
              <w:t xml:space="preserve"> using React.js, HTML/CSS</w:t>
            </w:r>
            <w:r w:rsidRPr="00C6119F">
              <w:rPr>
                <w:rFonts w:ascii="Times New Roman" w:hAnsi="Times New Roman" w:cs="Times New Roman"/>
                <w:sz w:val="20"/>
                <w:szCs w:val="20"/>
              </w:rPr>
              <w:t xml:space="preserve"> and the seamless integration of APIs with the frontend.</w:t>
            </w:r>
          </w:p>
          <w:p w14:paraId="074EE301" w14:textId="4925D482" w:rsidR="00C6119F" w:rsidRDefault="00C6119F" w:rsidP="00C6119F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6119F">
              <w:rPr>
                <w:rFonts w:ascii="Times New Roman" w:hAnsi="Times New Roman" w:cs="Times New Roman"/>
                <w:sz w:val="20"/>
                <w:szCs w:val="20"/>
              </w:rPr>
              <w:t>I undertook troubleshooting and debugging, adeptly identifying and resolving technical issues within the APIs to deliver robust solutions.</w:t>
            </w:r>
          </w:p>
          <w:p w14:paraId="7B79597D" w14:textId="77777777" w:rsidR="00437B75" w:rsidRDefault="00437B75" w:rsidP="00437B75">
            <w:pPr>
              <w:pStyle w:val="ListParagraph"/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C7BC0B" w14:textId="77777777" w:rsidR="00EC5739" w:rsidRPr="00C6119F" w:rsidRDefault="00EC5739" w:rsidP="00EC5739">
            <w:pPr>
              <w:pStyle w:val="ListParagraph"/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0B8B1D" w14:textId="0917A000" w:rsidR="00BE2A47" w:rsidRPr="00CF1A49" w:rsidRDefault="00BE2A47" w:rsidP="00BE2A47">
            <w:pPr>
              <w:pStyle w:val="Heading3"/>
              <w:contextualSpacing w:val="0"/>
            </w:pPr>
            <w:r>
              <w:t>JUN</w:t>
            </w:r>
            <w:r w:rsidRPr="00892785">
              <w:t>-20</w:t>
            </w:r>
            <w:r>
              <w:t>23</w:t>
            </w:r>
            <w:r w:rsidRPr="00CF1A49">
              <w:t xml:space="preserve"> –</w:t>
            </w:r>
            <w:r>
              <w:t xml:space="preserve"> </w:t>
            </w:r>
            <w:r w:rsidR="00537061">
              <w:t>Jan-2024</w:t>
            </w:r>
          </w:p>
          <w:p w14:paraId="4FE4ACCE" w14:textId="76953C09" w:rsidR="00BE2A47" w:rsidRDefault="00BE2A47" w:rsidP="00BE2A47">
            <w:pPr>
              <w:pStyle w:val="Heading2"/>
              <w:contextualSpacing w:val="0"/>
              <w:rPr>
                <w:rStyle w:val="SubtleReference"/>
              </w:rPr>
            </w:pPr>
            <w:r w:rsidRPr="00BE2A47">
              <w:t xml:space="preserve">specialist software </w:t>
            </w:r>
            <w:r w:rsidR="00B252EB" w:rsidRPr="00BE2A47">
              <w:t xml:space="preserve">ENGINEER, </w:t>
            </w:r>
            <w:r w:rsidR="00B252EB" w:rsidRPr="00B252EB">
              <w:rPr>
                <w:rStyle w:val="SubtleReference"/>
              </w:rPr>
              <w:t>SOCIETE</w:t>
            </w:r>
            <w:r w:rsidRPr="00BE2A47">
              <w:rPr>
                <w:rStyle w:val="SubtleReference"/>
              </w:rPr>
              <w:t xml:space="preserve"> generale</w:t>
            </w:r>
          </w:p>
          <w:p w14:paraId="1012EE41" w14:textId="77777777" w:rsidR="002B20CC" w:rsidRPr="00773501" w:rsidRDefault="002B20CC" w:rsidP="002B20CC">
            <w:pPr>
              <w:tabs>
                <w:tab w:val="left" w:pos="540"/>
              </w:tabs>
              <w:ind w:left="540" w:hanging="540"/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My responsibilities have included:</w:t>
            </w:r>
          </w:p>
          <w:p w14:paraId="12C62970" w14:textId="12207199" w:rsidR="00BE2A47" w:rsidRDefault="002B20CC" w:rsidP="00BE2A47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API Development: Contributing to </w:t>
            </w:r>
            <w:r w:rsidR="00686D35">
              <w:rPr>
                <w:rFonts w:ascii="Times New Roman" w:hAnsi="Times New Roman" w:cs="Times New Roman"/>
                <w:sz w:val="20"/>
                <w:szCs w:val="20"/>
              </w:rPr>
              <w:t>development of A</w:t>
            </w:r>
            <w:r w:rsidR="001F774D">
              <w:rPr>
                <w:rFonts w:ascii="Times New Roman" w:hAnsi="Times New Roman" w:cs="Times New Roman"/>
                <w:sz w:val="20"/>
                <w:szCs w:val="20"/>
              </w:rPr>
              <w:t>PIs of a migration project running from old application to new application using JAVA, Spring Boot, JPA and MySQL.</w:t>
            </w:r>
          </w:p>
          <w:p w14:paraId="573075EB" w14:textId="776C3E87" w:rsidR="00BE2A47" w:rsidRPr="00CD4877" w:rsidRDefault="001F774D" w:rsidP="00BE2A47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Frontend Development: as a full stack developer I am responsible for screen creation and Api integration with frontend using React</w:t>
            </w:r>
            <w:r w:rsidR="00F50566">
              <w:rPr>
                <w:rFonts w:ascii="Times New Roman" w:hAnsi="Times New Roman" w:cs="Times New Roman"/>
                <w:sz w:val="20"/>
                <w:szCs w:val="20"/>
              </w:rPr>
              <w:t>.js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</w:p>
          <w:p w14:paraId="1C3A50F1" w14:textId="6D8B4D80" w:rsidR="00BE2A47" w:rsidRPr="001F774D" w:rsidRDefault="001F774D" w:rsidP="001F774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Sonar</w:t>
            </w:r>
            <w:r w:rsidR="004B6127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ube: </w:t>
            </w:r>
            <w:r w:rsidR="00F50566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="00615608"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  <w:r w:rsidR="00F50566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my responsibility to run SonarQube after writing the code and work on vulnerabilities, code smells. </w:t>
            </w:r>
          </w:p>
          <w:p w14:paraId="68898B84" w14:textId="59CBE19E" w:rsidR="001F774D" w:rsidRPr="001F774D" w:rsidRDefault="001F774D" w:rsidP="001F774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Troubleshooting and Debugging: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 xml:space="preserve">Identifying and resolving technical issues within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APIs and provide effective solutions.</w:t>
            </w:r>
          </w:p>
          <w:p w14:paraId="5F84EE33" w14:textId="77777777" w:rsidR="00BE2A47" w:rsidRDefault="00BE2A47" w:rsidP="00032CDE">
            <w:pPr>
              <w:pStyle w:val="Heading3"/>
              <w:contextualSpacing w:val="0"/>
            </w:pPr>
          </w:p>
          <w:p w14:paraId="31708DF6" w14:textId="77777777" w:rsidR="005D6C37" w:rsidRDefault="005D6C37" w:rsidP="00032CDE">
            <w:pPr>
              <w:pStyle w:val="Heading3"/>
              <w:contextualSpacing w:val="0"/>
            </w:pPr>
          </w:p>
          <w:p w14:paraId="4B0FC3A1" w14:textId="37D0C792" w:rsidR="00032CDE" w:rsidRPr="00CF1A49" w:rsidRDefault="00032CDE" w:rsidP="00032CDE">
            <w:pPr>
              <w:pStyle w:val="Heading3"/>
              <w:contextualSpacing w:val="0"/>
            </w:pPr>
            <w:r>
              <w:t xml:space="preserve">FEB 2021 </w:t>
            </w:r>
            <w:r w:rsidRPr="00CF1A49">
              <w:t>–</w:t>
            </w:r>
            <w:r>
              <w:t xml:space="preserve"> </w:t>
            </w:r>
            <w:r w:rsidR="00BE2A47">
              <w:t>09 June 2023</w:t>
            </w:r>
          </w:p>
          <w:p w14:paraId="36D0DF6A" w14:textId="77777777" w:rsidR="00032CDE" w:rsidRPr="00CF1A49" w:rsidRDefault="00032CDE" w:rsidP="00032CDE">
            <w:pPr>
              <w:pStyle w:val="Heading2"/>
              <w:contextualSpacing w:val="0"/>
            </w:pPr>
            <w:r w:rsidRPr="00CD3F03">
              <w:rPr>
                <w:rFonts w:ascii="Times New Roman" w:hAnsi="Times New Roman" w:cs="Times New Roman"/>
                <w:sz w:val="22"/>
                <w:szCs w:val="22"/>
              </w:rPr>
              <w:t>Java Developer</w:t>
            </w:r>
            <w:r w:rsidRPr="00CF1A49">
              <w:t xml:space="preserve">, </w:t>
            </w:r>
            <w:r>
              <w:rPr>
                <w:rStyle w:val="SubtleReference"/>
              </w:rPr>
              <w:t>IIfocomm it services pvt ltd</w:t>
            </w:r>
          </w:p>
          <w:p w14:paraId="0617BCE1" w14:textId="77777777" w:rsidR="00032CDE" w:rsidRPr="00773501" w:rsidRDefault="00032CDE" w:rsidP="00032CDE">
            <w:pPr>
              <w:tabs>
                <w:tab w:val="left" w:pos="540"/>
              </w:tabs>
              <w:ind w:left="540" w:hanging="540"/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My responsibilities have included:</w:t>
            </w:r>
          </w:p>
          <w:p w14:paraId="57B5AF45" w14:textId="73C34473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Project Development: Contribut</w:t>
            </w:r>
            <w:r w:rsidR="002B20CC">
              <w:rPr>
                <w:rFonts w:ascii="Times New Roman" w:hAnsi="Times New Roman" w:cs="Times New Roman"/>
                <w:sz w:val="20"/>
                <w:szCs w:val="20"/>
              </w:rPr>
              <w:t>ed</w:t>
            </w: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 xml:space="preserve"> to the development of an online sale purchase and blog web application using Core Java, Spring Boot, Hibernate, Spring MVC, JPA, and MySQL.</w:t>
            </w:r>
          </w:p>
          <w:p w14:paraId="7011D85C" w14:textId="77777777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API Development: Designing and implementing various APIs to enable seamless communication between different components of the web application, ensuring efficient data transfer and integration.</w:t>
            </w:r>
          </w:p>
          <w:p w14:paraId="3C989242" w14:textId="77777777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Troubleshooting and Debugging: Identifying and resolving technical issues within the application, employing debugging techniques, and troubleshooting methodologies to ensure smooth functionality.</w:t>
            </w:r>
          </w:p>
          <w:p w14:paraId="442FB66F" w14:textId="77777777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Database Management: Utilizing MySQL to design and manage the database schema, ensuring data integrity and optimal performance for the web application.</w:t>
            </w:r>
          </w:p>
          <w:p w14:paraId="75768C99" w14:textId="77777777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Collaboration and Teamwork: Working collaboratively with cross-functional teams, including designers, testers, and project managers, to ensure successful project delivery and meet client requirements.</w:t>
            </w:r>
          </w:p>
          <w:p w14:paraId="5FFCC656" w14:textId="77777777" w:rsidR="00032CDE" w:rsidRPr="00773501" w:rsidRDefault="00032CDE" w:rsidP="00032CDE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73501">
              <w:rPr>
                <w:rFonts w:ascii="Times New Roman" w:hAnsi="Times New Roman" w:cs="Times New Roman"/>
                <w:sz w:val="20"/>
                <w:szCs w:val="20"/>
              </w:rPr>
              <w:t>Continuous Learning: Staying updated with the latest trends, best practices, and emerging technologies in the Java ecosystem to incorporate innovative solutions and enhance development processes.</w:t>
            </w:r>
          </w:p>
          <w:p w14:paraId="263A43BE" w14:textId="747BC3B4" w:rsidR="00032CDE" w:rsidRPr="00CF1A49" w:rsidRDefault="00032CDE" w:rsidP="00032CDE">
            <w:pPr>
              <w:contextualSpacing w:val="0"/>
            </w:pPr>
          </w:p>
        </w:tc>
      </w:tr>
      <w:tr w:rsidR="00032CDE" w:rsidRPr="00CF1A49" w14:paraId="6D612F2C" w14:textId="77777777" w:rsidTr="00032CDE">
        <w:tc>
          <w:tcPr>
            <w:tcW w:w="9290" w:type="dxa"/>
            <w:tcMar>
              <w:top w:w="216" w:type="dxa"/>
            </w:tcMar>
          </w:tcPr>
          <w:p w14:paraId="4AB4B51D" w14:textId="77777777" w:rsidR="00032CDE" w:rsidRPr="00CF1A49" w:rsidRDefault="00032CDE" w:rsidP="00032CDE">
            <w:pPr>
              <w:pStyle w:val="Heading3"/>
              <w:contextualSpacing w:val="0"/>
            </w:pPr>
            <w:r w:rsidRPr="00892785">
              <w:lastRenderedPageBreak/>
              <w:t>Feb-2020</w:t>
            </w:r>
            <w:r w:rsidRPr="00CF1A49">
              <w:t xml:space="preserve"> –</w:t>
            </w:r>
            <w:r>
              <w:t xml:space="preserve"> </w:t>
            </w:r>
            <w:r w:rsidRPr="00892785">
              <w:t>Feb-2021</w:t>
            </w:r>
          </w:p>
          <w:p w14:paraId="1194FB2B" w14:textId="77777777" w:rsidR="00032CDE" w:rsidRPr="00CF1A49" w:rsidRDefault="00032CDE" w:rsidP="00032CDE">
            <w:pPr>
              <w:pStyle w:val="Heading2"/>
              <w:contextualSpacing w:val="0"/>
            </w:pPr>
            <w:r>
              <w:t>Web Developer</w:t>
            </w:r>
            <w:r w:rsidRPr="00CF1A49">
              <w:t xml:space="preserve">, </w:t>
            </w:r>
            <w:r>
              <w:rPr>
                <w:rStyle w:val="SubtleReference"/>
              </w:rPr>
              <w:t>Freelancer</w:t>
            </w:r>
          </w:p>
          <w:p w14:paraId="1B746E19" w14:textId="77777777" w:rsidR="00032CDE" w:rsidRDefault="00032CDE" w:rsidP="00032CDE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D3F03">
              <w:rPr>
                <w:rFonts w:ascii="Times New Roman" w:hAnsi="Times New Roman" w:cs="Times New Roman"/>
                <w:sz w:val="20"/>
                <w:szCs w:val="20"/>
              </w:rPr>
              <w:t>As a skilled freelance web developer with one year of experience from Feb-2020 to Feb-2021, I have specialized in the following areas:</w:t>
            </w:r>
          </w:p>
          <w:p w14:paraId="5CB087E0" w14:textId="319C3C1B" w:rsidR="00032CDE" w:rsidRPr="00CD4877" w:rsidRDefault="00032CDE" w:rsidP="00032CDE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Developed and deployed a functional Ecommerce website (</w:t>
            </w:r>
            <w:r w:rsidR="004D4223" w:rsidRPr="004D4223">
              <w:rPr>
                <w:rStyle w:val="Hyperlink"/>
                <w:bCs/>
                <w:sz w:val="20"/>
                <w:szCs w:val="20"/>
              </w:rPr>
              <w:t>https://kangpharma.in/</w:t>
            </w: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B59918F" w14:textId="77777777" w:rsidR="00032CDE" w:rsidRPr="0019275A" w:rsidRDefault="00032CDE" w:rsidP="00032CDE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Skills used: React.js, JavaScript, Bootstrap,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HTML/CSS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6321E73" w14:textId="77777777" w:rsidR="00032CDE" w:rsidRPr="00CD4877" w:rsidRDefault="00032CDE" w:rsidP="00032CDE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Developed and deployed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7F465E">
              <w:rPr>
                <w:rFonts w:ascii="Times New Roman" w:hAnsi="Times New Roman" w:cs="Times New Roman"/>
                <w:sz w:val="20"/>
                <w:szCs w:val="20"/>
              </w:rPr>
              <w:t xml:space="preserve"> website for a clinic </w:t>
            </w:r>
            <w:r w:rsidRPr="00CD487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hyperlink r:id="rId8" w:history="1">
              <w:r w:rsidRPr="00D9781C">
                <w:rPr>
                  <w:rStyle w:val="Hyperlink"/>
                  <w:bCs/>
                  <w:sz w:val="20"/>
                  <w:szCs w:val="20"/>
                </w:rPr>
                <w:t>https://drgeetasurrogacyclinic.com</w:t>
              </w:r>
            </w:hyperlink>
            <w:r>
              <w:rPr>
                <w:rStyle w:val="Hyperlink"/>
                <w:bCs/>
                <w:sz w:val="20"/>
                <w:szCs w:val="20"/>
              </w:rPr>
              <w:t>)</w:t>
            </w:r>
          </w:p>
          <w:p w14:paraId="3BC6F33A" w14:textId="77777777" w:rsidR="00032CDE" w:rsidRPr="007F465E" w:rsidRDefault="00032CDE" w:rsidP="00032CDE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 used</w:t>
            </w:r>
            <w:r w:rsidRPr="00CD4877">
              <w:rPr>
                <w:rFonts w:ascii="Times New Roman" w:hAnsi="Times New Roman" w:cs="Times New Roman"/>
                <w:szCs w:val="20"/>
              </w:rPr>
              <w:t>: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19275A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9275A">
              <w:rPr>
                <w:rFonts w:ascii="Times New Roman" w:hAnsi="Times New Roman" w:cs="Times New Roman"/>
                <w:sz w:val="20"/>
                <w:szCs w:val="20"/>
              </w:rPr>
              <w:t>js, Bootstrap, JavaScript, HTML/CSS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A6DBC8E" w14:textId="77777777" w:rsidR="00032CDE" w:rsidRPr="007F465E" w:rsidRDefault="00032CDE" w:rsidP="00032CDE">
            <w:pPr>
              <w:pStyle w:val="ListParagraph"/>
              <w:tabs>
                <w:tab w:val="left" w:pos="540"/>
              </w:tabs>
              <w:rPr>
                <w:rFonts w:ascii="Times New Roman" w:hAnsi="Times New Roman" w:cs="Times New Roman"/>
                <w:szCs w:val="20"/>
              </w:rPr>
            </w:pPr>
          </w:p>
          <w:p w14:paraId="3D39CC58" w14:textId="1F9045C6" w:rsidR="002620A5" w:rsidRPr="002620A5" w:rsidRDefault="00032CDE" w:rsidP="00032C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16E6">
              <w:rPr>
                <w:rFonts w:ascii="Times New Roman" w:hAnsi="Times New Roman" w:cs="Times New Roman"/>
                <w:sz w:val="20"/>
                <w:szCs w:val="20"/>
              </w:rPr>
              <w:t>Collaborated closely with the client to understand their requirements and delivered projects within the set timelines.</w:t>
            </w:r>
          </w:p>
        </w:tc>
      </w:tr>
    </w:tbl>
    <w:p w14:paraId="45139BD0" w14:textId="77777777" w:rsidR="00CE1FA4" w:rsidRPr="00CF1A49" w:rsidRDefault="00CE1FA4" w:rsidP="00CE1FA4">
      <w:pPr>
        <w:pStyle w:val="Heading1"/>
      </w:pPr>
      <w:r>
        <w:t>Github projects</w:t>
      </w:r>
    </w:p>
    <w:tbl>
      <w:tblPr>
        <w:tblStyle w:val="TableGrid"/>
        <w:tblpPr w:leftFromText="180" w:rightFromText="180" w:vertAnchor="text" w:horzAnchor="page" w:tblpX="1562" w:tblpY="273"/>
        <w:tblW w:w="9591" w:type="dxa"/>
        <w:tblLook w:val="04A0" w:firstRow="1" w:lastRow="0" w:firstColumn="1" w:lastColumn="0" w:noHBand="0" w:noVBand="1"/>
      </w:tblPr>
      <w:tblGrid>
        <w:gridCol w:w="830"/>
        <w:gridCol w:w="2426"/>
        <w:gridCol w:w="6335"/>
      </w:tblGrid>
      <w:tr w:rsidR="00CE1FA4" w14:paraId="37074E3F" w14:textId="77777777" w:rsidTr="00CA46CD">
        <w:trPr>
          <w:trHeight w:val="1100"/>
        </w:trPr>
        <w:tc>
          <w:tcPr>
            <w:tcW w:w="830" w:type="dxa"/>
          </w:tcPr>
          <w:p w14:paraId="1C4D6005" w14:textId="77777777" w:rsidR="00CE1FA4" w:rsidRPr="00CD3F03" w:rsidRDefault="00CE1FA4" w:rsidP="00CA46C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F0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26" w:type="dxa"/>
          </w:tcPr>
          <w:p w14:paraId="5F69510B" w14:textId="77777777" w:rsidR="00CE1FA4" w:rsidRPr="00CD3F03" w:rsidRDefault="00CE1FA4" w:rsidP="00CA46CD">
            <w:pPr>
              <w:shd w:val="clear" w:color="auto" w:fill="FFFFFF"/>
              <w:spacing w:after="225" w:line="276" w:lineRule="auto"/>
              <w:outlineLvl w:val="0"/>
              <w:rPr>
                <w:rFonts w:ascii="Times New Roman" w:eastAsia="Helvetica" w:hAnsi="Times New Roman" w:cs="Times New Roman"/>
                <w:sz w:val="20"/>
                <w:szCs w:val="20"/>
              </w:rPr>
            </w:pPr>
            <w:r w:rsidRPr="00CD3F03">
              <w:rPr>
                <w:rFonts w:ascii="Times New Roman" w:eastAsia="Times New Roman" w:hAnsi="Times New Roman" w:cs="Times New Roman"/>
                <w:color w:val="333333"/>
                <w:kern w:val="36"/>
                <w:sz w:val="20"/>
                <w:szCs w:val="20"/>
                <w:lang w:val="en-IN" w:eastAsia="en-IN"/>
              </w:rPr>
              <w:t>Portfolio</w:t>
            </w:r>
          </w:p>
        </w:tc>
        <w:tc>
          <w:tcPr>
            <w:tcW w:w="6335" w:type="dxa"/>
          </w:tcPr>
          <w:p w14:paraId="6656F9CC" w14:textId="77777777" w:rsidR="00CE1FA4" w:rsidRPr="00CD3F03" w:rsidRDefault="00CE1FA4" w:rsidP="00CA46CD">
            <w:pPr>
              <w:spacing w:line="276" w:lineRule="auto"/>
              <w:jc w:val="both"/>
              <w:rPr>
                <w:rStyle w:val="Hyperlink"/>
                <w:b/>
                <w:sz w:val="20"/>
                <w:szCs w:val="20"/>
              </w:rPr>
            </w:pPr>
            <w:hyperlink r:id="rId9" w:history="1">
              <w:r w:rsidRPr="00CD3F03">
                <w:rPr>
                  <w:rStyle w:val="Hyperlink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https://graphicsrai.github.io/portfolio/</w:t>
              </w:r>
            </w:hyperlink>
          </w:p>
          <w:p w14:paraId="31B9E90B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CD3F0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>It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 i</w:t>
            </w:r>
            <w:r w:rsidRPr="00CD3F0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>s a HTML, JavaScript and CSS based Portfolio website. Which can be used to showcase the experience and skills of the developer.</w:t>
            </w:r>
          </w:p>
          <w:p w14:paraId="442E0DFB" w14:textId="77777777" w:rsidR="00CE1FA4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CD3F0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>Feature components:</w:t>
            </w:r>
            <w:r w:rsidRPr="00CD3F0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 Automatic Circle progressive bar, beautiful hove effects on buttons and images, Cards etc.</w:t>
            </w:r>
          </w:p>
          <w:p w14:paraId="35DB3EDC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CE1FA4" w14:paraId="45703D8E" w14:textId="77777777" w:rsidTr="00CA46CD">
        <w:trPr>
          <w:trHeight w:val="1100"/>
        </w:trPr>
        <w:tc>
          <w:tcPr>
            <w:tcW w:w="830" w:type="dxa"/>
          </w:tcPr>
          <w:p w14:paraId="2E5195F0" w14:textId="77777777" w:rsidR="00CE1FA4" w:rsidRPr="00CD3F03" w:rsidRDefault="00CE1FA4" w:rsidP="00CA46CD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426" w:type="dxa"/>
          </w:tcPr>
          <w:p w14:paraId="0AF1E3DE" w14:textId="77777777" w:rsidR="00CE1FA4" w:rsidRPr="00CD3F03" w:rsidRDefault="00CE1FA4" w:rsidP="00CA46CD">
            <w:pPr>
              <w:shd w:val="clear" w:color="auto" w:fill="FFFFFF"/>
              <w:spacing w:after="225" w:line="276" w:lineRule="auto"/>
              <w:outlineLvl w:val="0"/>
              <w:rPr>
                <w:rFonts w:ascii="Times New Roman" w:eastAsia="Times New Roman" w:hAnsi="Times New Roman" w:cs="Times New Roman"/>
                <w:color w:val="333333"/>
                <w:kern w:val="36"/>
                <w:sz w:val="20"/>
                <w:szCs w:val="20"/>
                <w:lang w:val="en-IN" w:eastAsia="en-IN"/>
              </w:rPr>
            </w:pPr>
            <w:proofErr w:type="spellStart"/>
            <w:r w:rsidRPr="00CD3F03">
              <w:rPr>
                <w:rFonts w:ascii="Times New Roman" w:eastAsia="Times New Roman" w:hAnsi="Times New Roman" w:cs="Times New Roman"/>
                <w:color w:val="333333"/>
                <w:kern w:val="36"/>
                <w:sz w:val="20"/>
                <w:szCs w:val="20"/>
                <w:lang w:val="en-IN" w:eastAsia="en-IN"/>
              </w:rPr>
              <w:t>Tazaapp</w:t>
            </w:r>
            <w:proofErr w:type="spellEnd"/>
          </w:p>
        </w:tc>
        <w:tc>
          <w:tcPr>
            <w:tcW w:w="6335" w:type="dxa"/>
          </w:tcPr>
          <w:p w14:paraId="7CBF80A7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B0F0"/>
                <w:sz w:val="20"/>
                <w:szCs w:val="20"/>
                <w:shd w:val="clear" w:color="auto" w:fill="FFFFFF"/>
              </w:rPr>
            </w:pPr>
            <w:hyperlink r:id="rId10" w:history="1">
              <w:r w:rsidRPr="00CD3F03">
                <w:rPr>
                  <w:rStyle w:val="Hyperlink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https://graphicsrai.github.io/tazzaapp.github.io/</w:t>
              </w:r>
            </w:hyperlink>
          </w:p>
          <w:p w14:paraId="59B79209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CD3F0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>Prototype of single page ecommerce website for farm to table food.</w:t>
            </w:r>
          </w:p>
          <w:p w14:paraId="726A3769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  <w:shd w:val="clear" w:color="auto" w:fill="FFFFFF"/>
              </w:rPr>
            </w:pPr>
            <w:r w:rsidRPr="00CD3F0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shd w:val="clear" w:color="auto" w:fill="FFFFFF"/>
              </w:rPr>
              <w:t>Feature components:</w:t>
            </w:r>
            <w:r w:rsidRPr="00CD3F03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 Tabs, Navbar, products card, gallery, contact form, Hover effects on cards.</w:t>
            </w:r>
          </w:p>
          <w:p w14:paraId="6FDCB6AB" w14:textId="77777777" w:rsidR="00CE1FA4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</w:pPr>
            <w:r w:rsidRPr="00CD3F03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Technology used:</w:t>
            </w:r>
            <w:r w:rsidRPr="00CD3F03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 </w:t>
            </w:r>
            <w:r w:rsidRPr="00CD3F03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React.js</w:t>
            </w:r>
            <w:r w:rsidRPr="00CD3F03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, </w:t>
            </w:r>
            <w:r w:rsidRPr="00CD3F03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HTML</w:t>
            </w:r>
            <w:r w:rsidRPr="00CD3F03"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  <w:t>/</w:t>
            </w:r>
            <w:r w:rsidRPr="00CD3F03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CSS, JavaScript, Bootstrap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/>
              </w:rPr>
              <w:t>…</w:t>
            </w:r>
          </w:p>
          <w:p w14:paraId="0158C452" w14:textId="77777777" w:rsidR="00CE1FA4" w:rsidRPr="00CD3F03" w:rsidRDefault="00CE1FA4" w:rsidP="00CA46C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B0F0"/>
                <w:sz w:val="20"/>
                <w:szCs w:val="20"/>
                <w:shd w:val="clear" w:color="auto" w:fill="FFFFFF"/>
              </w:rPr>
            </w:pPr>
          </w:p>
        </w:tc>
      </w:tr>
    </w:tbl>
    <w:p w14:paraId="08050EC0" w14:textId="77777777" w:rsidR="00CE1FA4" w:rsidRDefault="00CE1FA4" w:rsidP="0097790C">
      <w:pPr>
        <w:pStyle w:val="Heading1"/>
      </w:pPr>
    </w:p>
    <w:sdt>
      <w:sdtPr>
        <w:alias w:val="Education:"/>
        <w:tag w:val="Education:"/>
        <w:id w:val="-1908763273"/>
        <w:placeholder>
          <w:docPart w:val="9D36C21073324ED8B65696EE092B6CFE"/>
        </w:placeholder>
        <w:temporary/>
        <w:showingPlcHdr/>
        <w15:appearance w15:val="hidden"/>
      </w:sdtPr>
      <w:sdtContent>
        <w:p w14:paraId="445B97B5" w14:textId="53809C9D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290"/>
      </w:tblGrid>
      <w:tr w:rsidR="00032CDE" w:rsidRPr="004A16E6" w14:paraId="294E7C36" w14:textId="77777777" w:rsidTr="00757B8E">
        <w:tc>
          <w:tcPr>
            <w:tcW w:w="9290" w:type="dxa"/>
          </w:tcPr>
          <w:p w14:paraId="276F685C" w14:textId="1D7B559E" w:rsidR="000E01CA" w:rsidRPr="00CF1A49" w:rsidRDefault="000E01CA" w:rsidP="000E01CA">
            <w:pPr>
              <w:pStyle w:val="Heading3"/>
              <w:contextualSpacing w:val="0"/>
            </w:pPr>
            <w:r>
              <w:t>JUNE 2024 Pursuing</w:t>
            </w:r>
          </w:p>
          <w:p w14:paraId="136BBE47" w14:textId="13E4FCA9" w:rsidR="000E01CA" w:rsidRDefault="000E01CA" w:rsidP="000E01CA">
            <w:pPr>
              <w:pStyle w:val="Heading3"/>
              <w:contextualSpacing w:val="0"/>
              <w:rPr>
                <w:rStyle w:val="SubtleReference"/>
              </w:rPr>
            </w:pPr>
            <w:r>
              <w:t>MCA</w:t>
            </w:r>
            <w:r w:rsidRPr="00CF1A49">
              <w:t xml:space="preserve">, </w:t>
            </w:r>
            <w:r>
              <w:rPr>
                <w:b w:val="0"/>
              </w:rPr>
              <w:t>Lovely Professional University</w:t>
            </w:r>
            <w:r>
              <w:rPr>
                <w:rStyle w:val="SubtleReference"/>
              </w:rPr>
              <w:t>, punjab</w:t>
            </w:r>
          </w:p>
          <w:p w14:paraId="20355409" w14:textId="77777777" w:rsidR="000E01CA" w:rsidRDefault="000E01CA" w:rsidP="000E01CA">
            <w:pPr>
              <w:pStyle w:val="Heading3"/>
              <w:contextualSpacing w:val="0"/>
            </w:pPr>
          </w:p>
          <w:p w14:paraId="7B9179E3" w14:textId="2DAE5125" w:rsidR="00032CDE" w:rsidRPr="00CF1A49" w:rsidRDefault="00032CDE" w:rsidP="00757B8E">
            <w:pPr>
              <w:pStyle w:val="Heading3"/>
              <w:contextualSpacing w:val="0"/>
            </w:pPr>
            <w:r>
              <w:t>JUNE 2009</w:t>
            </w:r>
          </w:p>
          <w:p w14:paraId="16FDFFE4" w14:textId="77777777" w:rsidR="00032CDE" w:rsidRPr="004A16E6" w:rsidRDefault="00032CDE" w:rsidP="00757B8E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>BCA</w:t>
            </w:r>
            <w:r w:rsidRPr="00CF1A49">
              <w:t xml:space="preserve">, </w:t>
            </w:r>
            <w:r>
              <w:rPr>
                <w:rStyle w:val="SubtleReference"/>
              </w:rPr>
              <w:t>GNDU Amritsar, punjab</w:t>
            </w:r>
          </w:p>
        </w:tc>
      </w:tr>
      <w:tr w:rsidR="00032CDE" w14:paraId="54BF6456" w14:textId="77777777" w:rsidTr="00757B8E">
        <w:tc>
          <w:tcPr>
            <w:tcW w:w="9290" w:type="dxa"/>
            <w:tcMar>
              <w:top w:w="216" w:type="dxa"/>
            </w:tcMar>
          </w:tcPr>
          <w:p w14:paraId="42FFE7CD" w14:textId="77777777" w:rsidR="00032CDE" w:rsidRPr="00CF1A49" w:rsidRDefault="00032CDE" w:rsidP="00757B8E">
            <w:pPr>
              <w:pStyle w:val="Heading3"/>
              <w:contextualSpacing w:val="0"/>
            </w:pPr>
            <w:r>
              <w:t>MARCH</w:t>
            </w:r>
            <w:r w:rsidRPr="00CF1A49">
              <w:t xml:space="preserve"> </w:t>
            </w:r>
            <w:r>
              <w:t>2005</w:t>
            </w:r>
          </w:p>
          <w:p w14:paraId="6E6C888C" w14:textId="77777777" w:rsidR="00032CDE" w:rsidRDefault="00032CDE" w:rsidP="00757B8E">
            <w:pPr>
              <w:pStyle w:val="Heading2"/>
              <w:contextualSpacing w:val="0"/>
            </w:pPr>
            <w:r>
              <w:t>12</w:t>
            </w:r>
            <w:r w:rsidRPr="00D61ADB">
              <w:rPr>
                <w:vertAlign w:val="superscript"/>
              </w:rPr>
              <w:t>th</w:t>
            </w:r>
            <w:r>
              <w:t xml:space="preserve"> Standard</w:t>
            </w:r>
            <w:r w:rsidRPr="00CF1A49">
              <w:t xml:space="preserve">, </w:t>
            </w:r>
            <w:r>
              <w:rPr>
                <w:rStyle w:val="SubtleReference"/>
              </w:rPr>
              <w:t>GOVT. SEnior sec school mauli, punjab</w:t>
            </w:r>
          </w:p>
        </w:tc>
      </w:tr>
      <w:tr w:rsidR="00032CDE" w:rsidRPr="00892785" w14:paraId="218FFE5D" w14:textId="77777777" w:rsidTr="00757B8E">
        <w:tc>
          <w:tcPr>
            <w:tcW w:w="9290" w:type="dxa"/>
            <w:tcMar>
              <w:top w:w="216" w:type="dxa"/>
            </w:tcMar>
          </w:tcPr>
          <w:p w14:paraId="4D790C49" w14:textId="77777777" w:rsidR="00032CDE" w:rsidRPr="00CF1A49" w:rsidRDefault="00032CDE" w:rsidP="00757B8E">
            <w:pPr>
              <w:pStyle w:val="Heading3"/>
              <w:contextualSpacing w:val="0"/>
            </w:pPr>
            <w:r>
              <w:t>MARCH 2003</w:t>
            </w:r>
          </w:p>
          <w:p w14:paraId="37D92C94" w14:textId="77777777" w:rsidR="00032CDE" w:rsidRPr="00892785" w:rsidRDefault="00032CDE" w:rsidP="00757B8E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>10</w:t>
            </w:r>
            <w:r w:rsidRPr="00D61ADB">
              <w:rPr>
                <w:vertAlign w:val="superscript"/>
              </w:rPr>
              <w:t>th</w:t>
            </w:r>
            <w:r>
              <w:t xml:space="preserve"> Standard</w:t>
            </w:r>
            <w:r w:rsidRPr="00CF1A49">
              <w:t xml:space="preserve">, </w:t>
            </w:r>
            <w:r>
              <w:rPr>
                <w:rStyle w:val="SubtleReference"/>
              </w:rPr>
              <w:t>GOVT. SEnior sec school mauli, punjab</w:t>
            </w:r>
          </w:p>
        </w:tc>
      </w:tr>
    </w:tbl>
    <w:p w14:paraId="373E034F" w14:textId="77777777" w:rsidR="00032CDE" w:rsidRDefault="00032CDE" w:rsidP="00032CDE">
      <w:pPr>
        <w:pStyle w:val="Heading1"/>
      </w:pPr>
      <w:r>
        <w:t>Hobbies</w:t>
      </w:r>
    </w:p>
    <w:p w14:paraId="6111B04F" w14:textId="77777777" w:rsidR="00032CDE" w:rsidRDefault="00032CDE" w:rsidP="00032CDE">
      <w:pPr>
        <w:pStyle w:val="Heading1"/>
        <w:ind w:firstLine="720"/>
        <w:rPr>
          <w:rFonts w:ascii="Times New Roman" w:eastAsia="Times New Roman" w:hAnsi="Times New Roman" w:cstheme="minorBidi"/>
          <w:b w:val="0"/>
          <w:bCs/>
          <w:caps w:val="0"/>
          <w:color w:val="595959" w:themeColor="text1" w:themeTint="A6"/>
          <w:sz w:val="20"/>
          <w:szCs w:val="20"/>
        </w:rPr>
      </w:pPr>
      <w:r w:rsidRPr="004A16E6">
        <w:rPr>
          <w:rFonts w:ascii="Times New Roman" w:eastAsia="Times New Roman" w:hAnsi="Times New Roman" w:cstheme="minorBidi"/>
          <w:b w:val="0"/>
          <w:bCs/>
          <w:caps w:val="0"/>
          <w:color w:val="595959" w:themeColor="text1" w:themeTint="A6"/>
          <w:sz w:val="20"/>
          <w:szCs w:val="20"/>
        </w:rPr>
        <w:t>Painting</w:t>
      </w:r>
      <w:r>
        <w:rPr>
          <w:rFonts w:ascii="Times New Roman" w:eastAsia="Times New Roman" w:hAnsi="Times New Roman" w:cstheme="minorBidi"/>
          <w:b w:val="0"/>
          <w:bCs/>
          <w:caps w:val="0"/>
          <w:color w:val="595959" w:themeColor="text1" w:themeTint="A6"/>
          <w:sz w:val="20"/>
          <w:szCs w:val="20"/>
        </w:rPr>
        <w:t xml:space="preserve"> and sketching</w:t>
      </w:r>
      <w:r w:rsidRPr="004A16E6">
        <w:rPr>
          <w:rFonts w:ascii="Times New Roman" w:eastAsia="Times New Roman" w:hAnsi="Times New Roman" w:cstheme="minorBidi"/>
          <w:b w:val="0"/>
          <w:bCs/>
          <w:caps w:val="0"/>
          <w:color w:val="595959" w:themeColor="text1" w:themeTint="A6"/>
          <w:sz w:val="20"/>
          <w:szCs w:val="20"/>
        </w:rPr>
        <w:t>, Video and Photo Editing</w:t>
      </w:r>
      <w:r>
        <w:rPr>
          <w:rFonts w:ascii="Times New Roman" w:eastAsia="Times New Roman" w:hAnsi="Times New Roman" w:cstheme="minorBidi"/>
          <w:b w:val="0"/>
          <w:bCs/>
          <w:caps w:val="0"/>
          <w:color w:val="595959" w:themeColor="text1" w:themeTint="A6"/>
          <w:sz w:val="20"/>
          <w:szCs w:val="20"/>
        </w:rPr>
        <w:t>.</w:t>
      </w:r>
    </w:p>
    <w:p w14:paraId="094C216D" w14:textId="2A631C36" w:rsidR="00B51D1B" w:rsidRPr="006E1507" w:rsidRDefault="00B51D1B" w:rsidP="00032CDE">
      <w:pPr>
        <w:pStyle w:val="Heading1"/>
      </w:pPr>
    </w:p>
    <w:sectPr w:rsidR="00B51D1B" w:rsidRPr="006E1507" w:rsidSect="005A1B10">
      <w:footerReference w:type="default" r:id="rId11"/>
      <w:headerReference w:type="first" r:id="rId12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B8AEA" w14:textId="77777777" w:rsidR="002A5A2F" w:rsidRDefault="002A5A2F" w:rsidP="0068194B">
      <w:r>
        <w:separator/>
      </w:r>
    </w:p>
    <w:p w14:paraId="250D0954" w14:textId="77777777" w:rsidR="002A5A2F" w:rsidRDefault="002A5A2F"/>
    <w:p w14:paraId="002BAF97" w14:textId="77777777" w:rsidR="002A5A2F" w:rsidRDefault="002A5A2F"/>
  </w:endnote>
  <w:endnote w:type="continuationSeparator" w:id="0">
    <w:p w14:paraId="27C146BF" w14:textId="77777777" w:rsidR="002A5A2F" w:rsidRDefault="002A5A2F" w:rsidP="0068194B">
      <w:r>
        <w:continuationSeparator/>
      </w:r>
    </w:p>
    <w:p w14:paraId="3CC3CD27" w14:textId="77777777" w:rsidR="002A5A2F" w:rsidRDefault="002A5A2F"/>
    <w:p w14:paraId="3EA21ABF" w14:textId="77777777" w:rsidR="002A5A2F" w:rsidRDefault="002A5A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FA7D7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1F3F" w14:textId="77777777" w:rsidR="002A5A2F" w:rsidRDefault="002A5A2F" w:rsidP="0068194B">
      <w:r>
        <w:separator/>
      </w:r>
    </w:p>
    <w:p w14:paraId="0114A089" w14:textId="77777777" w:rsidR="002A5A2F" w:rsidRDefault="002A5A2F"/>
    <w:p w14:paraId="0F5F69EF" w14:textId="77777777" w:rsidR="002A5A2F" w:rsidRDefault="002A5A2F"/>
  </w:footnote>
  <w:footnote w:type="continuationSeparator" w:id="0">
    <w:p w14:paraId="0AFAD26A" w14:textId="77777777" w:rsidR="002A5A2F" w:rsidRDefault="002A5A2F" w:rsidP="0068194B">
      <w:r>
        <w:continuationSeparator/>
      </w:r>
    </w:p>
    <w:p w14:paraId="5366DFC2" w14:textId="77777777" w:rsidR="002A5A2F" w:rsidRDefault="002A5A2F"/>
    <w:p w14:paraId="2CA2F89C" w14:textId="77777777" w:rsidR="002A5A2F" w:rsidRDefault="002A5A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9FB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44C15FF" wp14:editId="55F4C1F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B6BE15A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937521F"/>
    <w:multiLevelType w:val="multilevel"/>
    <w:tmpl w:val="4B0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C431EB0"/>
    <w:multiLevelType w:val="hybridMultilevel"/>
    <w:tmpl w:val="192C1D5C"/>
    <w:lvl w:ilvl="0" w:tplc="F380263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9494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0CB481D"/>
    <w:multiLevelType w:val="hybridMultilevel"/>
    <w:tmpl w:val="7966A87C"/>
    <w:lvl w:ilvl="0" w:tplc="F380263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49494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40DEC"/>
    <w:multiLevelType w:val="multilevel"/>
    <w:tmpl w:val="910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12029">
    <w:abstractNumId w:val="9"/>
  </w:num>
  <w:num w:numId="2" w16cid:durableId="1823884833">
    <w:abstractNumId w:val="8"/>
  </w:num>
  <w:num w:numId="3" w16cid:durableId="1881627851">
    <w:abstractNumId w:val="7"/>
  </w:num>
  <w:num w:numId="4" w16cid:durableId="652954109">
    <w:abstractNumId w:val="6"/>
  </w:num>
  <w:num w:numId="5" w16cid:durableId="1362822016">
    <w:abstractNumId w:val="10"/>
  </w:num>
  <w:num w:numId="6" w16cid:durableId="1567952176">
    <w:abstractNumId w:val="3"/>
  </w:num>
  <w:num w:numId="7" w16cid:durableId="44989755">
    <w:abstractNumId w:val="12"/>
  </w:num>
  <w:num w:numId="8" w16cid:durableId="2084571451">
    <w:abstractNumId w:val="2"/>
  </w:num>
  <w:num w:numId="9" w16cid:durableId="1463033605">
    <w:abstractNumId w:val="14"/>
  </w:num>
  <w:num w:numId="10" w16cid:durableId="2098090734">
    <w:abstractNumId w:val="5"/>
  </w:num>
  <w:num w:numId="11" w16cid:durableId="1140924186">
    <w:abstractNumId w:val="4"/>
  </w:num>
  <w:num w:numId="12" w16cid:durableId="1686636580">
    <w:abstractNumId w:val="1"/>
  </w:num>
  <w:num w:numId="13" w16cid:durableId="612980512">
    <w:abstractNumId w:val="0"/>
  </w:num>
  <w:num w:numId="14" w16cid:durableId="1043166305">
    <w:abstractNumId w:val="15"/>
  </w:num>
  <w:num w:numId="15" w16cid:durableId="1652563366">
    <w:abstractNumId w:val="13"/>
  </w:num>
  <w:num w:numId="16" w16cid:durableId="834103415">
    <w:abstractNumId w:val="11"/>
  </w:num>
  <w:num w:numId="17" w16cid:durableId="12854234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DE"/>
    <w:rsid w:val="000001EF"/>
    <w:rsid w:val="00007322"/>
    <w:rsid w:val="00007728"/>
    <w:rsid w:val="00021BE5"/>
    <w:rsid w:val="00022EB2"/>
    <w:rsid w:val="00024584"/>
    <w:rsid w:val="00024730"/>
    <w:rsid w:val="00032CDE"/>
    <w:rsid w:val="00055E95"/>
    <w:rsid w:val="0007021F"/>
    <w:rsid w:val="000A7A03"/>
    <w:rsid w:val="000B2BA5"/>
    <w:rsid w:val="000D5BB7"/>
    <w:rsid w:val="000E01CA"/>
    <w:rsid w:val="000F2F8C"/>
    <w:rsid w:val="000F75E4"/>
    <w:rsid w:val="0010006E"/>
    <w:rsid w:val="001045A8"/>
    <w:rsid w:val="00114A91"/>
    <w:rsid w:val="001427E1"/>
    <w:rsid w:val="00163668"/>
    <w:rsid w:val="00171566"/>
    <w:rsid w:val="00174676"/>
    <w:rsid w:val="001755A8"/>
    <w:rsid w:val="00180AD1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1F774D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20A5"/>
    <w:rsid w:val="002638D0"/>
    <w:rsid w:val="002647D3"/>
    <w:rsid w:val="00275EAE"/>
    <w:rsid w:val="00294998"/>
    <w:rsid w:val="00297F18"/>
    <w:rsid w:val="002A1945"/>
    <w:rsid w:val="002A5A2F"/>
    <w:rsid w:val="002B20CC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0A0C"/>
    <w:rsid w:val="00316DFF"/>
    <w:rsid w:val="00325B57"/>
    <w:rsid w:val="00336056"/>
    <w:rsid w:val="003544E1"/>
    <w:rsid w:val="00366398"/>
    <w:rsid w:val="0036741D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B75"/>
    <w:rsid w:val="00437E8C"/>
    <w:rsid w:val="00440225"/>
    <w:rsid w:val="004534E3"/>
    <w:rsid w:val="004726BC"/>
    <w:rsid w:val="00474105"/>
    <w:rsid w:val="00480E6E"/>
    <w:rsid w:val="00486277"/>
    <w:rsid w:val="00494CF6"/>
    <w:rsid w:val="00495F8D"/>
    <w:rsid w:val="004A1F84"/>
    <w:rsid w:val="004A1FAE"/>
    <w:rsid w:val="004A32FF"/>
    <w:rsid w:val="004B06EB"/>
    <w:rsid w:val="004B6127"/>
    <w:rsid w:val="004B6AD0"/>
    <w:rsid w:val="004C2D5D"/>
    <w:rsid w:val="004C33E1"/>
    <w:rsid w:val="004D4223"/>
    <w:rsid w:val="004E01EB"/>
    <w:rsid w:val="004E1AC2"/>
    <w:rsid w:val="004E2794"/>
    <w:rsid w:val="004F2B77"/>
    <w:rsid w:val="004F5A23"/>
    <w:rsid w:val="00510392"/>
    <w:rsid w:val="00513E2A"/>
    <w:rsid w:val="00536796"/>
    <w:rsid w:val="00537061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D6C37"/>
    <w:rsid w:val="005E212A"/>
    <w:rsid w:val="005F3762"/>
    <w:rsid w:val="005F4B91"/>
    <w:rsid w:val="005F55D2"/>
    <w:rsid w:val="00615608"/>
    <w:rsid w:val="0062312F"/>
    <w:rsid w:val="00625F2C"/>
    <w:rsid w:val="006618E9"/>
    <w:rsid w:val="0068194B"/>
    <w:rsid w:val="00686D35"/>
    <w:rsid w:val="00692703"/>
    <w:rsid w:val="006A1962"/>
    <w:rsid w:val="006B5D48"/>
    <w:rsid w:val="006B7D7B"/>
    <w:rsid w:val="006C1A5E"/>
    <w:rsid w:val="006D65FA"/>
    <w:rsid w:val="006E1507"/>
    <w:rsid w:val="00712D8B"/>
    <w:rsid w:val="007273B7"/>
    <w:rsid w:val="00727539"/>
    <w:rsid w:val="00733E0A"/>
    <w:rsid w:val="007436A9"/>
    <w:rsid w:val="0074403D"/>
    <w:rsid w:val="00746D44"/>
    <w:rsid w:val="007477A3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3A0F"/>
    <w:rsid w:val="00855B59"/>
    <w:rsid w:val="00860461"/>
    <w:rsid w:val="0086487C"/>
    <w:rsid w:val="00870B20"/>
    <w:rsid w:val="008829F8"/>
    <w:rsid w:val="00882F48"/>
    <w:rsid w:val="00885897"/>
    <w:rsid w:val="008A6538"/>
    <w:rsid w:val="008C7056"/>
    <w:rsid w:val="008C7CD8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4FFE"/>
    <w:rsid w:val="009650EA"/>
    <w:rsid w:val="009761DE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265F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2042"/>
    <w:rsid w:val="00AF5DBA"/>
    <w:rsid w:val="00B000F2"/>
    <w:rsid w:val="00B10EBE"/>
    <w:rsid w:val="00B236F1"/>
    <w:rsid w:val="00B252EB"/>
    <w:rsid w:val="00B50F99"/>
    <w:rsid w:val="00B51D1B"/>
    <w:rsid w:val="00B540F4"/>
    <w:rsid w:val="00B57C2C"/>
    <w:rsid w:val="00B60FD0"/>
    <w:rsid w:val="00B622DF"/>
    <w:rsid w:val="00B6332A"/>
    <w:rsid w:val="00B81760"/>
    <w:rsid w:val="00B8494C"/>
    <w:rsid w:val="00B954FC"/>
    <w:rsid w:val="00BA0D22"/>
    <w:rsid w:val="00BA1546"/>
    <w:rsid w:val="00BB4E51"/>
    <w:rsid w:val="00BB5497"/>
    <w:rsid w:val="00BD431F"/>
    <w:rsid w:val="00BE2A47"/>
    <w:rsid w:val="00BE33F2"/>
    <w:rsid w:val="00BE423E"/>
    <w:rsid w:val="00BF61AC"/>
    <w:rsid w:val="00C47FA6"/>
    <w:rsid w:val="00C57FC6"/>
    <w:rsid w:val="00C6119F"/>
    <w:rsid w:val="00C66A7D"/>
    <w:rsid w:val="00C779DA"/>
    <w:rsid w:val="00C814F7"/>
    <w:rsid w:val="00CA4B4D"/>
    <w:rsid w:val="00CB35C3"/>
    <w:rsid w:val="00CD323D"/>
    <w:rsid w:val="00CE1FA4"/>
    <w:rsid w:val="00CE4030"/>
    <w:rsid w:val="00CE64B3"/>
    <w:rsid w:val="00CF1A49"/>
    <w:rsid w:val="00D03EC0"/>
    <w:rsid w:val="00D0630C"/>
    <w:rsid w:val="00D176C4"/>
    <w:rsid w:val="00D243A9"/>
    <w:rsid w:val="00D305E5"/>
    <w:rsid w:val="00D37CD3"/>
    <w:rsid w:val="00D4187B"/>
    <w:rsid w:val="00D5287C"/>
    <w:rsid w:val="00D66A52"/>
    <w:rsid w:val="00D66EFA"/>
    <w:rsid w:val="00D72A2D"/>
    <w:rsid w:val="00D9521A"/>
    <w:rsid w:val="00DA3914"/>
    <w:rsid w:val="00DA59AA"/>
    <w:rsid w:val="00DB6915"/>
    <w:rsid w:val="00DB7E1E"/>
    <w:rsid w:val="00DC046A"/>
    <w:rsid w:val="00DC1B78"/>
    <w:rsid w:val="00DC2A2F"/>
    <w:rsid w:val="00DC600B"/>
    <w:rsid w:val="00DE0FAA"/>
    <w:rsid w:val="00DE136D"/>
    <w:rsid w:val="00DE6534"/>
    <w:rsid w:val="00DF3516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74516"/>
    <w:rsid w:val="00E803C0"/>
    <w:rsid w:val="00E81CC5"/>
    <w:rsid w:val="00E85A87"/>
    <w:rsid w:val="00E85B4A"/>
    <w:rsid w:val="00E9528E"/>
    <w:rsid w:val="00EA5099"/>
    <w:rsid w:val="00EC1351"/>
    <w:rsid w:val="00EC4CBF"/>
    <w:rsid w:val="00EC5739"/>
    <w:rsid w:val="00EE2CA8"/>
    <w:rsid w:val="00EE6E45"/>
    <w:rsid w:val="00EF17E8"/>
    <w:rsid w:val="00EF51D9"/>
    <w:rsid w:val="00F130DD"/>
    <w:rsid w:val="00F17ED4"/>
    <w:rsid w:val="00F24884"/>
    <w:rsid w:val="00F476C4"/>
    <w:rsid w:val="00F50566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F79D"/>
  <w15:chartTrackingRefBased/>
  <w15:docId w15:val="{ECCCECB5-1004-403B-B7FA-5599512D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4D42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F5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geetasurrogacyclinic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rmohitrai28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raphicsrai.github.io/tazzaapp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phicsrai.github.io/portfolio/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S\AppData\Local\Microsoft\Office\16.0\DTS\en-IN%7bC94155F8-0ACC-4FF9-B3B9-D7059F2325BD%7d\%7b7B91722F-8B6E-4F72-AF87-AB408A298144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038B4249854B968B1DBC5976317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5634B-DAD0-41EF-AA39-B6B4D8ADA968}"/>
      </w:docPartPr>
      <w:docPartBody>
        <w:p w:rsidR="000103F5" w:rsidRDefault="00000000">
          <w:pPr>
            <w:pStyle w:val="E3038B4249854B968B1DBC59763170B0"/>
          </w:pPr>
          <w:r w:rsidRPr="00CF1A49">
            <w:t>Experience</w:t>
          </w:r>
        </w:p>
      </w:docPartBody>
    </w:docPart>
    <w:docPart>
      <w:docPartPr>
        <w:name w:val="9D36C21073324ED8B65696EE092B6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15951-1C97-456C-B76B-13D0420C7DE4}"/>
      </w:docPartPr>
      <w:docPartBody>
        <w:p w:rsidR="000103F5" w:rsidRDefault="00000000">
          <w:pPr>
            <w:pStyle w:val="9D36C21073324ED8B65696EE092B6CFE"/>
          </w:pPr>
          <w:r w:rsidRPr="00CF1A49">
            <w:t>Education</w:t>
          </w:r>
        </w:p>
      </w:docPartBody>
    </w:docPart>
    <w:docPart>
      <w:docPartPr>
        <w:name w:val="942EDC609ACB4A5880A0AF2103E03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C675B-466E-4E4C-9DC1-7EB142D22944}"/>
      </w:docPartPr>
      <w:docPartBody>
        <w:p w:rsidR="000103F5" w:rsidRDefault="00D5058A" w:rsidP="00D5058A">
          <w:pPr>
            <w:pStyle w:val="942EDC609ACB4A5880A0AF2103E03CE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8A"/>
    <w:rsid w:val="000103F5"/>
    <w:rsid w:val="00021BE5"/>
    <w:rsid w:val="000A1014"/>
    <w:rsid w:val="001F2608"/>
    <w:rsid w:val="00236996"/>
    <w:rsid w:val="003453B4"/>
    <w:rsid w:val="004738FA"/>
    <w:rsid w:val="004D28B9"/>
    <w:rsid w:val="004F342D"/>
    <w:rsid w:val="00685E1E"/>
    <w:rsid w:val="00822BB9"/>
    <w:rsid w:val="00B954FC"/>
    <w:rsid w:val="00BA7E6A"/>
    <w:rsid w:val="00D3621E"/>
    <w:rsid w:val="00D5058A"/>
    <w:rsid w:val="00D5287C"/>
    <w:rsid w:val="00DC046A"/>
    <w:rsid w:val="00DF3516"/>
    <w:rsid w:val="00E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3038B4249854B968B1DBC59763170B0">
    <w:name w:val="E3038B4249854B968B1DBC59763170B0"/>
  </w:style>
  <w:style w:type="character" w:styleId="SubtleReference">
    <w:name w:val="Subtle Reference"/>
    <w:basedOn w:val="DefaultParagraphFont"/>
    <w:uiPriority w:val="10"/>
    <w:qFormat/>
    <w:rsid w:val="00D5058A"/>
    <w:rPr>
      <w:b/>
      <w:caps w:val="0"/>
      <w:smallCaps/>
      <w:color w:val="595959" w:themeColor="text1" w:themeTint="A6"/>
    </w:rPr>
  </w:style>
  <w:style w:type="paragraph" w:customStyle="1" w:styleId="9D36C21073324ED8B65696EE092B6CFE">
    <w:name w:val="9D36C21073324ED8B65696EE092B6CFE"/>
  </w:style>
  <w:style w:type="paragraph" w:customStyle="1" w:styleId="942EDC609ACB4A5880A0AF2103E03CED">
    <w:name w:val="942EDC609ACB4A5880A0AF2103E03CED"/>
    <w:rsid w:val="00D505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{7B91722F-8B6E-4F72-AF87-AB408A298144}tf16402488_win32.dotx</Template>
  <TotalTime>13</TotalTime>
  <Pages>3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Mohit Kumar</cp:lastModifiedBy>
  <cp:revision>3</cp:revision>
  <dcterms:created xsi:type="dcterms:W3CDTF">2024-06-25T14:04:00Z</dcterms:created>
  <dcterms:modified xsi:type="dcterms:W3CDTF">2025-11-10T07:20:00Z</dcterms:modified>
  <cp:category/>
</cp:coreProperties>
</file>